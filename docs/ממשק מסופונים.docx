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E50B8" w14:textId="77777777" w:rsidR="00EF115F" w:rsidRDefault="00BF4AC8" w:rsidP="00BF4AC8">
      <w:pPr>
        <w:jc w:val="center"/>
        <w:rPr>
          <w:rFonts w:asciiTheme="minorBidi" w:hAnsiTheme="minorBidi" w:cstheme="minorBidi"/>
          <w:b/>
          <w:bCs/>
          <w:sz w:val="52"/>
          <w:szCs w:val="52"/>
          <w:rtl/>
        </w:rPr>
      </w:pPr>
      <w:r w:rsidRPr="00BF4AC8">
        <w:rPr>
          <w:rFonts w:asciiTheme="minorBidi" w:hAnsiTheme="minorBidi" w:cstheme="minorBidi"/>
          <w:b/>
          <w:bCs/>
          <w:sz w:val="52"/>
          <w:szCs w:val="52"/>
          <w:rtl/>
        </w:rPr>
        <w:t>ממשק למסופונים</w:t>
      </w:r>
      <w:r w:rsidR="00EF115F">
        <w:rPr>
          <w:rFonts w:asciiTheme="minorBidi" w:hAnsiTheme="minorBidi" w:cstheme="minorBidi" w:hint="cs"/>
          <w:b/>
          <w:bCs/>
          <w:sz w:val="52"/>
          <w:szCs w:val="52"/>
          <w:rtl/>
        </w:rPr>
        <w:t xml:space="preserve"> </w:t>
      </w:r>
    </w:p>
    <w:p w14:paraId="679B54D2" w14:textId="77777777" w:rsidR="00BF4AC8" w:rsidRPr="00EF115F" w:rsidRDefault="00EF115F" w:rsidP="00BF4AC8">
      <w:pPr>
        <w:jc w:val="center"/>
        <w:rPr>
          <w:rFonts w:asciiTheme="minorBidi" w:hAnsiTheme="minorBidi" w:cstheme="minorBidi"/>
          <w:b/>
          <w:bCs/>
          <w:sz w:val="34"/>
          <w:szCs w:val="34"/>
          <w:rtl/>
        </w:rPr>
      </w:pPr>
      <w:r w:rsidRPr="00EF115F">
        <w:rPr>
          <w:rFonts w:asciiTheme="minorBidi" w:hAnsiTheme="minorBidi" w:cstheme="minorBidi" w:hint="cs"/>
          <w:b/>
          <w:bCs/>
          <w:sz w:val="34"/>
          <w:szCs w:val="34"/>
          <w:rtl/>
        </w:rPr>
        <w:t>(פוקטלינק ואחרים)</w:t>
      </w:r>
    </w:p>
    <w:p w14:paraId="4D11DC0C" w14:textId="77777777" w:rsidR="00BF4AC8" w:rsidRPr="00BF4AC8" w:rsidRDefault="00BF4AC8">
      <w:pPr>
        <w:rPr>
          <w:rFonts w:asciiTheme="minorBidi" w:hAnsiTheme="minorBidi" w:cstheme="minorBidi"/>
          <w:rtl/>
        </w:rPr>
      </w:pPr>
    </w:p>
    <w:p w14:paraId="41339772" w14:textId="77777777" w:rsidR="00BF4AC8" w:rsidRPr="00BF4AC8" w:rsidRDefault="00BF4AC8">
      <w:pPr>
        <w:rPr>
          <w:rFonts w:asciiTheme="minorBidi" w:hAnsiTheme="minorBidi" w:cstheme="minorBidi"/>
          <w:b/>
          <w:bCs/>
          <w:sz w:val="26"/>
          <w:szCs w:val="26"/>
          <w:rtl/>
        </w:rPr>
      </w:pPr>
      <w:r w:rsidRPr="00BF4AC8">
        <w:rPr>
          <w:rFonts w:asciiTheme="minorBidi" w:hAnsiTheme="minorBidi" w:cstheme="minorBidi"/>
          <w:b/>
          <w:bCs/>
          <w:sz w:val="26"/>
          <w:szCs w:val="26"/>
          <w:rtl/>
        </w:rPr>
        <w:t xml:space="preserve">נכנס אל קומקס: </w:t>
      </w:r>
    </w:p>
    <w:p w14:paraId="7345B725" w14:textId="77777777" w:rsidR="00BF4AC8" w:rsidRPr="00BF4AC8" w:rsidRDefault="00BF4AC8" w:rsidP="00BF4AC8">
      <w:pPr>
        <w:ind w:left="720"/>
        <w:rPr>
          <w:rFonts w:asciiTheme="minorBidi" w:hAnsiTheme="minorBidi" w:cstheme="minorBidi"/>
          <w:rtl/>
        </w:rPr>
      </w:pPr>
      <w:r w:rsidRPr="00BF4AC8">
        <w:rPr>
          <w:rFonts w:asciiTheme="minorBidi" w:hAnsiTheme="minorBidi" w:cstheme="minorBidi"/>
          <w:rtl/>
        </w:rPr>
        <w:t xml:space="preserve">קובץ הזמנות מכירות (616) </w:t>
      </w:r>
    </w:p>
    <w:p w14:paraId="548FF243" w14:textId="77777777" w:rsidR="00DF3C47" w:rsidRPr="00BF4AC8" w:rsidRDefault="00BF4AC8" w:rsidP="00BF4AC8">
      <w:pPr>
        <w:ind w:left="720"/>
        <w:rPr>
          <w:rFonts w:asciiTheme="minorBidi" w:hAnsiTheme="minorBidi" w:cstheme="minorBidi"/>
          <w:rtl/>
        </w:rPr>
      </w:pPr>
      <w:r w:rsidRPr="00BF4AC8">
        <w:rPr>
          <w:rFonts w:asciiTheme="minorBidi" w:hAnsiTheme="minorBidi" w:cstheme="minorBidi"/>
          <w:rtl/>
        </w:rPr>
        <w:t xml:space="preserve">שם הקובץ </w:t>
      </w:r>
      <w:r w:rsidRPr="00BF4AC8">
        <w:rPr>
          <w:rFonts w:asciiTheme="minorBidi" w:hAnsiTheme="minorBidi" w:cstheme="minorBidi"/>
        </w:rPr>
        <w:t>imovein.*******.dat</w:t>
      </w:r>
    </w:p>
    <w:p w14:paraId="314DDCDE" w14:textId="77777777" w:rsidR="00BF4AC8" w:rsidRPr="00BF4AC8" w:rsidRDefault="00BF4AC8" w:rsidP="00BF4AC8">
      <w:pPr>
        <w:ind w:left="720"/>
        <w:rPr>
          <w:rFonts w:asciiTheme="minorBidi" w:hAnsiTheme="minorBidi" w:cstheme="minorBidi"/>
          <w:rtl/>
        </w:rPr>
      </w:pPr>
      <w:r w:rsidRPr="00BF4AC8">
        <w:rPr>
          <w:rFonts w:asciiTheme="minorBidi" w:hAnsiTheme="minorBidi" w:cstheme="minorBidi"/>
          <w:rtl/>
        </w:rPr>
        <w:t xml:space="preserve">אופן העברה – </w:t>
      </w:r>
      <w:r w:rsidRPr="00BF4AC8">
        <w:rPr>
          <w:rFonts w:asciiTheme="minorBidi" w:hAnsiTheme="minorBidi" w:cstheme="minorBidi"/>
        </w:rPr>
        <w:t>FTP</w:t>
      </w:r>
    </w:p>
    <w:p w14:paraId="131EF30A" w14:textId="77777777" w:rsidR="00BF4AC8" w:rsidRPr="00BF4AC8" w:rsidRDefault="00BF4AC8" w:rsidP="00BF4AC8">
      <w:pPr>
        <w:ind w:left="720"/>
        <w:rPr>
          <w:rFonts w:asciiTheme="minorBidi" w:hAnsiTheme="minorBidi" w:cstheme="minorBidi"/>
          <w:rtl/>
        </w:rPr>
      </w:pPr>
      <w:r w:rsidRPr="00BF4AC8">
        <w:rPr>
          <w:rFonts w:asciiTheme="minorBidi" w:hAnsiTheme="minorBidi" w:cstheme="minorBidi"/>
          <w:rtl/>
        </w:rPr>
        <w:t xml:space="preserve">תיקיית </w:t>
      </w:r>
      <w:r w:rsidRPr="00BF4AC8">
        <w:rPr>
          <w:rFonts w:asciiTheme="minorBidi" w:hAnsiTheme="minorBidi" w:cstheme="minorBidi"/>
        </w:rPr>
        <w:t>IN</w:t>
      </w:r>
      <w:r w:rsidRPr="00BF4AC8">
        <w:rPr>
          <w:rFonts w:asciiTheme="minorBidi" w:hAnsiTheme="minorBidi" w:cstheme="minorBidi"/>
          <w:rtl/>
        </w:rPr>
        <w:t xml:space="preserve"> לפי הגדרה כמו קופה רושמת</w:t>
      </w:r>
    </w:p>
    <w:p w14:paraId="255E7790" w14:textId="77777777" w:rsidR="00BF4AC8" w:rsidRPr="00BF4AC8" w:rsidRDefault="00BF4AC8">
      <w:pPr>
        <w:rPr>
          <w:rFonts w:asciiTheme="minorBidi" w:hAnsiTheme="minorBidi" w:cstheme="minorBidi"/>
          <w:rtl/>
        </w:rPr>
      </w:pPr>
    </w:p>
    <w:p w14:paraId="341D9A3E" w14:textId="77777777" w:rsidR="00BF4AC8" w:rsidRDefault="00BF4AC8">
      <w:pPr>
        <w:rPr>
          <w:rFonts w:asciiTheme="minorBidi" w:hAnsiTheme="minorBidi" w:cstheme="minorBidi"/>
          <w:b/>
          <w:bCs/>
          <w:sz w:val="26"/>
          <w:szCs w:val="26"/>
          <w:rtl/>
        </w:rPr>
      </w:pPr>
      <w:r w:rsidRPr="00BF4AC8">
        <w:rPr>
          <w:rFonts w:asciiTheme="minorBidi" w:hAnsiTheme="minorBidi" w:cstheme="minorBidi"/>
          <w:b/>
          <w:bCs/>
          <w:sz w:val="26"/>
          <w:szCs w:val="26"/>
          <w:rtl/>
        </w:rPr>
        <w:t>יוצא מקומקס:</w:t>
      </w:r>
    </w:p>
    <w:p w14:paraId="6EB30893" w14:textId="77777777" w:rsidR="00BF4AC8" w:rsidRPr="00BF4AC8" w:rsidRDefault="00BF4AC8" w:rsidP="00BF4AC8">
      <w:pPr>
        <w:ind w:left="7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קבצי לקוחות, פריטים, מחירים, מבצעים ועוד, פרוט בהמשך</w:t>
      </w:r>
    </w:p>
    <w:p w14:paraId="655CD740" w14:textId="77777777" w:rsidR="00BF4AC8" w:rsidRPr="00BF4AC8" w:rsidRDefault="00BF4AC8">
      <w:pPr>
        <w:rPr>
          <w:rFonts w:asciiTheme="minorBidi" w:hAnsiTheme="minorBidi" w:cstheme="minorBidi"/>
          <w:b/>
          <w:bCs/>
          <w:sz w:val="26"/>
          <w:szCs w:val="26"/>
        </w:rPr>
      </w:pPr>
    </w:p>
    <w:p w14:paraId="35BAA92A" w14:textId="77777777" w:rsidR="00DF3C47" w:rsidRPr="00BF4AC8" w:rsidRDefault="00DF3C47">
      <w:pPr>
        <w:rPr>
          <w:rFonts w:asciiTheme="minorBidi" w:hAnsiTheme="minorBidi" w:cstheme="minorBidi"/>
        </w:rPr>
      </w:pPr>
    </w:p>
    <w:p w14:paraId="54F86DD9" w14:textId="77777777" w:rsidR="00DF3C47" w:rsidRPr="00BF4AC8" w:rsidRDefault="00DF3C47" w:rsidP="00BF4AC8">
      <w:pPr>
        <w:rPr>
          <w:rFonts w:asciiTheme="minorBidi" w:hAnsiTheme="minorBidi" w:cstheme="minorBidi"/>
          <w:b/>
          <w:bCs/>
          <w:sz w:val="26"/>
          <w:szCs w:val="26"/>
          <w:rtl/>
        </w:rPr>
      </w:pPr>
      <w:r w:rsidRPr="00BF4AC8">
        <w:rPr>
          <w:rFonts w:asciiTheme="minorBidi" w:hAnsiTheme="minorBidi" w:cstheme="minorBidi"/>
          <w:b/>
          <w:bCs/>
          <w:sz w:val="26"/>
          <w:szCs w:val="26"/>
          <w:rtl/>
        </w:rPr>
        <w:t xml:space="preserve">מבנה קובץ </w:t>
      </w:r>
      <w:r w:rsidR="00BF4AC8" w:rsidRPr="00BF4AC8">
        <w:rPr>
          <w:rFonts w:asciiTheme="minorBidi" w:hAnsiTheme="minorBidi" w:cstheme="minorBidi"/>
          <w:b/>
          <w:bCs/>
          <w:sz w:val="26"/>
          <w:szCs w:val="26"/>
          <w:rtl/>
        </w:rPr>
        <w:t>הזמנות (נכנס אל קומקס)</w:t>
      </w:r>
      <w:r w:rsidRPr="00BF4AC8">
        <w:rPr>
          <w:rFonts w:asciiTheme="minorBidi" w:hAnsiTheme="minorBidi" w:cstheme="minorBidi"/>
          <w:b/>
          <w:bCs/>
          <w:sz w:val="26"/>
          <w:szCs w:val="26"/>
          <w:rtl/>
        </w:rPr>
        <w:t xml:space="preserve"> </w:t>
      </w:r>
    </w:p>
    <w:tbl>
      <w:tblPr>
        <w:bidiVisual/>
        <w:tblW w:w="0" w:type="auto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3"/>
        <w:gridCol w:w="814"/>
        <w:gridCol w:w="788"/>
        <w:gridCol w:w="2660"/>
      </w:tblGrid>
      <w:tr w:rsidR="00DF3C47" w:rsidRPr="00BF4AC8" w14:paraId="2443A26C" w14:textId="77777777" w:rsidTr="00BF4AC8">
        <w:tc>
          <w:tcPr>
            <w:tcW w:w="0" w:type="auto"/>
          </w:tcPr>
          <w:p w14:paraId="599B0382" w14:textId="77777777" w:rsidR="00DF3C47" w:rsidRPr="00BF4AC8" w:rsidRDefault="00DF3C47">
            <w:pPr>
              <w:rPr>
                <w:rFonts w:asciiTheme="minorBidi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0" w:type="auto"/>
          </w:tcPr>
          <w:p w14:paraId="2AE27EB9" w14:textId="77777777" w:rsidR="00DF3C47" w:rsidRPr="00BF4AC8" w:rsidRDefault="00DF3C47">
            <w:pPr>
              <w:rPr>
                <w:rFonts w:asciiTheme="minorBidi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ממיקום</w:t>
            </w:r>
          </w:p>
        </w:tc>
        <w:tc>
          <w:tcPr>
            <w:tcW w:w="0" w:type="auto"/>
          </w:tcPr>
          <w:p w14:paraId="4E2459A5" w14:textId="77777777" w:rsidR="00DF3C47" w:rsidRPr="00BF4AC8" w:rsidRDefault="00DF3C47">
            <w:pPr>
              <w:rPr>
                <w:rFonts w:asciiTheme="minorBidi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למיקום</w:t>
            </w:r>
          </w:p>
        </w:tc>
        <w:tc>
          <w:tcPr>
            <w:tcW w:w="0" w:type="auto"/>
          </w:tcPr>
          <w:p w14:paraId="638FF1FF" w14:textId="77777777" w:rsidR="00DF3C47" w:rsidRPr="00BF4AC8" w:rsidRDefault="00DF3C47">
            <w:pPr>
              <w:rPr>
                <w:rFonts w:asciiTheme="minorBidi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הערה</w:t>
            </w:r>
          </w:p>
        </w:tc>
      </w:tr>
      <w:tr w:rsidR="00DF3C47" w:rsidRPr="00BF4AC8" w14:paraId="44E396C6" w14:textId="77777777" w:rsidTr="00BF4AC8">
        <w:tc>
          <w:tcPr>
            <w:tcW w:w="0" w:type="auto"/>
          </w:tcPr>
          <w:p w14:paraId="51BADA7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לקוח מספר</w:t>
            </w:r>
          </w:p>
        </w:tc>
        <w:tc>
          <w:tcPr>
            <w:tcW w:w="0" w:type="auto"/>
          </w:tcPr>
          <w:p w14:paraId="085B907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0" w:type="auto"/>
          </w:tcPr>
          <w:p w14:paraId="3BC14C5E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0" w:type="auto"/>
          </w:tcPr>
          <w:p w14:paraId="019B7BA8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3522914E" w14:textId="77777777" w:rsidTr="00BF4AC8">
        <w:tc>
          <w:tcPr>
            <w:tcW w:w="0" w:type="auto"/>
          </w:tcPr>
          <w:p w14:paraId="6A1C135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תעודה מספר</w:t>
            </w:r>
          </w:p>
        </w:tc>
        <w:tc>
          <w:tcPr>
            <w:tcW w:w="0" w:type="auto"/>
          </w:tcPr>
          <w:p w14:paraId="521F5EC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0" w:type="auto"/>
          </w:tcPr>
          <w:p w14:paraId="1884C906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13</w:t>
            </w:r>
          </w:p>
        </w:tc>
        <w:tc>
          <w:tcPr>
            <w:tcW w:w="0" w:type="auto"/>
          </w:tcPr>
          <w:p w14:paraId="3920A9E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2C5BB4D3" w14:textId="77777777" w:rsidTr="00BF4AC8">
        <w:tc>
          <w:tcPr>
            <w:tcW w:w="0" w:type="auto"/>
          </w:tcPr>
          <w:p w14:paraId="0A2D326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סוג מסמך </w:t>
            </w:r>
          </w:p>
        </w:tc>
        <w:tc>
          <w:tcPr>
            <w:tcW w:w="0" w:type="auto"/>
          </w:tcPr>
          <w:p w14:paraId="02F2934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14</w:t>
            </w:r>
          </w:p>
        </w:tc>
        <w:tc>
          <w:tcPr>
            <w:tcW w:w="0" w:type="auto"/>
          </w:tcPr>
          <w:p w14:paraId="2F099F34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</w:tcPr>
          <w:p w14:paraId="1F2D6A8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קבוע 31</w:t>
            </w:r>
          </w:p>
        </w:tc>
      </w:tr>
      <w:tr w:rsidR="00DF3C47" w:rsidRPr="00BF4AC8" w14:paraId="20531B80" w14:textId="77777777" w:rsidTr="00BF4AC8">
        <w:tc>
          <w:tcPr>
            <w:tcW w:w="0" w:type="auto"/>
          </w:tcPr>
          <w:p w14:paraId="5534D3F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תאריך כתיבה</w:t>
            </w:r>
          </w:p>
        </w:tc>
        <w:tc>
          <w:tcPr>
            <w:tcW w:w="0" w:type="auto"/>
          </w:tcPr>
          <w:p w14:paraId="66B3EE30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16</w:t>
            </w:r>
          </w:p>
        </w:tc>
        <w:tc>
          <w:tcPr>
            <w:tcW w:w="0" w:type="auto"/>
          </w:tcPr>
          <w:p w14:paraId="1FC58A4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21</w:t>
            </w:r>
          </w:p>
        </w:tc>
        <w:tc>
          <w:tcPr>
            <w:tcW w:w="0" w:type="auto"/>
          </w:tcPr>
          <w:p w14:paraId="785642F1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</w:rPr>
              <w:t>DDMMYY</w:t>
            </w:r>
          </w:p>
        </w:tc>
      </w:tr>
      <w:tr w:rsidR="00DF3C47" w:rsidRPr="00BF4AC8" w14:paraId="20829760" w14:textId="77777777" w:rsidTr="00BF4AC8">
        <w:tc>
          <w:tcPr>
            <w:tcW w:w="0" w:type="auto"/>
          </w:tcPr>
          <w:p w14:paraId="2F52D26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תאריך אספקה</w:t>
            </w:r>
          </w:p>
        </w:tc>
        <w:tc>
          <w:tcPr>
            <w:tcW w:w="0" w:type="auto"/>
          </w:tcPr>
          <w:p w14:paraId="175E3ED1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22</w:t>
            </w:r>
          </w:p>
        </w:tc>
        <w:tc>
          <w:tcPr>
            <w:tcW w:w="0" w:type="auto"/>
          </w:tcPr>
          <w:p w14:paraId="159C8E67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27</w:t>
            </w:r>
          </w:p>
        </w:tc>
        <w:tc>
          <w:tcPr>
            <w:tcW w:w="0" w:type="auto"/>
          </w:tcPr>
          <w:p w14:paraId="320FBAEB" w14:textId="77777777" w:rsidR="00DF3C47" w:rsidRPr="00BF4AC8" w:rsidRDefault="00DF3C47">
            <w:pPr>
              <w:rPr>
                <w:rFonts w:asciiTheme="minorBidi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DDMMYY</w:t>
            </w:r>
          </w:p>
        </w:tc>
      </w:tr>
      <w:tr w:rsidR="00DF3C47" w:rsidRPr="00BF4AC8" w14:paraId="5BBF6AC7" w14:textId="77777777" w:rsidTr="00BF4AC8">
        <w:tc>
          <w:tcPr>
            <w:tcW w:w="0" w:type="auto"/>
          </w:tcPr>
          <w:p w14:paraId="4CF5F4B9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סוכן </w:t>
            </w:r>
          </w:p>
        </w:tc>
        <w:tc>
          <w:tcPr>
            <w:tcW w:w="0" w:type="auto"/>
          </w:tcPr>
          <w:p w14:paraId="12BA358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28</w:t>
            </w:r>
          </w:p>
        </w:tc>
        <w:tc>
          <w:tcPr>
            <w:tcW w:w="0" w:type="auto"/>
          </w:tcPr>
          <w:p w14:paraId="0CA51B9F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29</w:t>
            </w:r>
          </w:p>
        </w:tc>
        <w:tc>
          <w:tcPr>
            <w:tcW w:w="0" w:type="auto"/>
          </w:tcPr>
          <w:p w14:paraId="35215B7C" w14:textId="77777777" w:rsidR="00DF3C47" w:rsidRPr="00BF4AC8" w:rsidRDefault="00DF3C47">
            <w:pPr>
              <w:rPr>
                <w:rFonts w:asciiTheme="minorBidi" w:hAnsiTheme="minorBidi" w:cstheme="minorBidi"/>
              </w:rPr>
            </w:pPr>
          </w:p>
        </w:tc>
      </w:tr>
      <w:tr w:rsidR="00DF3C47" w:rsidRPr="00BF4AC8" w14:paraId="03838F05" w14:textId="77777777" w:rsidTr="00BF4AC8">
        <w:tc>
          <w:tcPr>
            <w:tcW w:w="0" w:type="auto"/>
          </w:tcPr>
          <w:p w14:paraId="5970401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הנחת לקוח </w:t>
            </w:r>
          </w:p>
        </w:tc>
        <w:tc>
          <w:tcPr>
            <w:tcW w:w="0" w:type="auto"/>
          </w:tcPr>
          <w:p w14:paraId="425880FC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30</w:t>
            </w:r>
          </w:p>
        </w:tc>
        <w:tc>
          <w:tcPr>
            <w:tcW w:w="0" w:type="auto"/>
          </w:tcPr>
          <w:p w14:paraId="58592554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33</w:t>
            </w:r>
          </w:p>
        </w:tc>
        <w:tc>
          <w:tcPr>
            <w:tcW w:w="0" w:type="auto"/>
          </w:tcPr>
          <w:p w14:paraId="6EF9E2ED" w14:textId="77777777" w:rsidR="00DF3C47" w:rsidRPr="00BF4AC8" w:rsidRDefault="00DF3C47">
            <w:pPr>
              <w:rPr>
                <w:rFonts w:asciiTheme="minorBidi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לדוגמא 15.00%   נרשם  1500</w:t>
            </w:r>
          </w:p>
        </w:tc>
      </w:tr>
      <w:tr w:rsidR="00DF3C47" w:rsidRPr="00BF4AC8" w14:paraId="40EFA322" w14:textId="77777777" w:rsidTr="00BF4AC8">
        <w:tc>
          <w:tcPr>
            <w:tcW w:w="0" w:type="auto"/>
          </w:tcPr>
          <w:p w14:paraId="69125C1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מע"מ</w:t>
            </w:r>
          </w:p>
        </w:tc>
        <w:tc>
          <w:tcPr>
            <w:tcW w:w="0" w:type="auto"/>
          </w:tcPr>
          <w:p w14:paraId="00642E8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34</w:t>
            </w:r>
          </w:p>
        </w:tc>
        <w:tc>
          <w:tcPr>
            <w:tcW w:w="0" w:type="auto"/>
          </w:tcPr>
          <w:p w14:paraId="1E58FBA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37</w:t>
            </w:r>
          </w:p>
        </w:tc>
        <w:tc>
          <w:tcPr>
            <w:tcW w:w="0" w:type="auto"/>
          </w:tcPr>
          <w:p w14:paraId="56BA377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לדוגמא 16.50%   נרשם 1650 </w:t>
            </w:r>
          </w:p>
        </w:tc>
      </w:tr>
      <w:tr w:rsidR="00DF3C47" w:rsidRPr="00BF4AC8" w14:paraId="793D5CAD" w14:textId="77777777" w:rsidTr="00BF4AC8">
        <w:tc>
          <w:tcPr>
            <w:tcW w:w="0" w:type="auto"/>
          </w:tcPr>
          <w:p w14:paraId="4452185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פריט מספר</w:t>
            </w:r>
          </w:p>
        </w:tc>
        <w:tc>
          <w:tcPr>
            <w:tcW w:w="0" w:type="auto"/>
          </w:tcPr>
          <w:p w14:paraId="1C7C4B9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38</w:t>
            </w:r>
          </w:p>
        </w:tc>
        <w:tc>
          <w:tcPr>
            <w:tcW w:w="0" w:type="auto"/>
          </w:tcPr>
          <w:p w14:paraId="676BFFF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49</w:t>
            </w:r>
          </w:p>
        </w:tc>
        <w:tc>
          <w:tcPr>
            <w:tcW w:w="0" w:type="auto"/>
          </w:tcPr>
          <w:p w14:paraId="3546D3F0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64AA22D6" w14:textId="77777777" w:rsidTr="00BF4AC8">
        <w:tc>
          <w:tcPr>
            <w:tcW w:w="0" w:type="auto"/>
          </w:tcPr>
          <w:p w14:paraId="4219456B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כמות </w:t>
            </w:r>
          </w:p>
        </w:tc>
        <w:tc>
          <w:tcPr>
            <w:tcW w:w="0" w:type="auto"/>
          </w:tcPr>
          <w:p w14:paraId="5E88FB5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50</w:t>
            </w:r>
          </w:p>
        </w:tc>
        <w:tc>
          <w:tcPr>
            <w:tcW w:w="0" w:type="auto"/>
          </w:tcPr>
          <w:p w14:paraId="481F9199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58</w:t>
            </w:r>
          </w:p>
        </w:tc>
        <w:tc>
          <w:tcPr>
            <w:tcW w:w="0" w:type="auto"/>
          </w:tcPr>
          <w:p w14:paraId="7E21759E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לדוגמא 16.00</w:t>
            </w:r>
          </w:p>
        </w:tc>
      </w:tr>
      <w:tr w:rsidR="00DF3C47" w:rsidRPr="00BF4AC8" w14:paraId="52E5ABC8" w14:textId="77777777" w:rsidTr="00BF4AC8">
        <w:tc>
          <w:tcPr>
            <w:tcW w:w="0" w:type="auto"/>
          </w:tcPr>
          <w:p w14:paraId="6E07501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מחיר </w:t>
            </w:r>
          </w:p>
        </w:tc>
        <w:tc>
          <w:tcPr>
            <w:tcW w:w="0" w:type="auto"/>
          </w:tcPr>
          <w:p w14:paraId="2997A4B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59</w:t>
            </w:r>
          </w:p>
        </w:tc>
        <w:tc>
          <w:tcPr>
            <w:tcW w:w="0" w:type="auto"/>
          </w:tcPr>
          <w:p w14:paraId="399618B5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65</w:t>
            </w:r>
          </w:p>
        </w:tc>
        <w:tc>
          <w:tcPr>
            <w:tcW w:w="0" w:type="auto"/>
          </w:tcPr>
          <w:p w14:paraId="4E3E9BA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לדוגמא 9.12</w:t>
            </w:r>
          </w:p>
        </w:tc>
      </w:tr>
      <w:tr w:rsidR="00DF3C47" w:rsidRPr="00BF4AC8" w14:paraId="4575F2D5" w14:textId="77777777" w:rsidTr="00BF4AC8">
        <w:tc>
          <w:tcPr>
            <w:tcW w:w="0" w:type="auto"/>
          </w:tcPr>
          <w:p w14:paraId="4FFC0341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הנחת שורה </w:t>
            </w:r>
          </w:p>
        </w:tc>
        <w:tc>
          <w:tcPr>
            <w:tcW w:w="0" w:type="auto"/>
          </w:tcPr>
          <w:p w14:paraId="1215A829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66</w:t>
            </w:r>
          </w:p>
        </w:tc>
        <w:tc>
          <w:tcPr>
            <w:tcW w:w="0" w:type="auto"/>
          </w:tcPr>
          <w:p w14:paraId="63E0F4A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69</w:t>
            </w:r>
          </w:p>
        </w:tc>
        <w:tc>
          <w:tcPr>
            <w:tcW w:w="0" w:type="auto"/>
          </w:tcPr>
          <w:p w14:paraId="48176B23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לדוגמא  10.00%  נרשם 1000</w:t>
            </w:r>
          </w:p>
        </w:tc>
      </w:tr>
      <w:tr w:rsidR="00DF3C47" w:rsidRPr="00BF4AC8" w14:paraId="4CB7F45C" w14:textId="77777777" w:rsidTr="00BF4AC8">
        <w:tc>
          <w:tcPr>
            <w:tcW w:w="0" w:type="auto"/>
          </w:tcPr>
          <w:p w14:paraId="58F1BC67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מחסן </w:t>
            </w:r>
          </w:p>
        </w:tc>
        <w:tc>
          <w:tcPr>
            <w:tcW w:w="0" w:type="auto"/>
          </w:tcPr>
          <w:p w14:paraId="4CD5B241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70</w:t>
            </w:r>
          </w:p>
        </w:tc>
        <w:tc>
          <w:tcPr>
            <w:tcW w:w="0" w:type="auto"/>
          </w:tcPr>
          <w:p w14:paraId="3D24449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71</w:t>
            </w:r>
          </w:p>
        </w:tc>
        <w:tc>
          <w:tcPr>
            <w:tcW w:w="0" w:type="auto"/>
          </w:tcPr>
          <w:p w14:paraId="33688B6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2CAEC514" w14:textId="77777777" w:rsidTr="00BF4AC8">
        <w:tc>
          <w:tcPr>
            <w:tcW w:w="0" w:type="auto"/>
          </w:tcPr>
          <w:p w14:paraId="48264B6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מחסן משני </w:t>
            </w:r>
          </w:p>
        </w:tc>
        <w:tc>
          <w:tcPr>
            <w:tcW w:w="0" w:type="auto"/>
          </w:tcPr>
          <w:p w14:paraId="0026BFE7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72</w:t>
            </w:r>
          </w:p>
        </w:tc>
        <w:tc>
          <w:tcPr>
            <w:tcW w:w="0" w:type="auto"/>
          </w:tcPr>
          <w:p w14:paraId="699CB777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73</w:t>
            </w:r>
          </w:p>
        </w:tc>
        <w:tc>
          <w:tcPr>
            <w:tcW w:w="0" w:type="auto"/>
          </w:tcPr>
          <w:p w14:paraId="3C373310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112B0494" w14:textId="77777777" w:rsidTr="00BF4AC8">
        <w:tc>
          <w:tcPr>
            <w:tcW w:w="0" w:type="auto"/>
          </w:tcPr>
          <w:p w14:paraId="47CB690E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שדה ריק</w:t>
            </w:r>
          </w:p>
        </w:tc>
        <w:tc>
          <w:tcPr>
            <w:tcW w:w="0" w:type="auto"/>
          </w:tcPr>
          <w:p w14:paraId="618A214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74</w:t>
            </w:r>
          </w:p>
        </w:tc>
        <w:tc>
          <w:tcPr>
            <w:tcW w:w="0" w:type="auto"/>
          </w:tcPr>
          <w:p w14:paraId="0B2C009B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103</w:t>
            </w:r>
          </w:p>
        </w:tc>
        <w:tc>
          <w:tcPr>
            <w:tcW w:w="0" w:type="auto"/>
          </w:tcPr>
          <w:p w14:paraId="3220034A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33D4FD34" w14:textId="77777777" w:rsidTr="00BF4AC8">
        <w:tc>
          <w:tcPr>
            <w:tcW w:w="0" w:type="auto"/>
          </w:tcPr>
          <w:p w14:paraId="3A5B5B50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הערה </w:t>
            </w:r>
          </w:p>
        </w:tc>
        <w:tc>
          <w:tcPr>
            <w:tcW w:w="0" w:type="auto"/>
          </w:tcPr>
          <w:p w14:paraId="5DCAD2B8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104</w:t>
            </w:r>
          </w:p>
        </w:tc>
        <w:tc>
          <w:tcPr>
            <w:tcW w:w="0" w:type="auto"/>
          </w:tcPr>
          <w:p w14:paraId="4902C1B2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143</w:t>
            </w:r>
          </w:p>
        </w:tc>
        <w:tc>
          <w:tcPr>
            <w:tcW w:w="0" w:type="auto"/>
          </w:tcPr>
          <w:p w14:paraId="09CDB63D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DF3C47" w:rsidRPr="00BF4AC8" w14:paraId="26097676" w14:textId="77777777" w:rsidTr="00BF4AC8">
        <w:tc>
          <w:tcPr>
            <w:tcW w:w="0" w:type="auto"/>
          </w:tcPr>
          <w:p w14:paraId="0D0292D4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ברקוד</w:t>
            </w:r>
          </w:p>
        </w:tc>
        <w:tc>
          <w:tcPr>
            <w:tcW w:w="0" w:type="auto"/>
          </w:tcPr>
          <w:p w14:paraId="36C787D0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</w:rPr>
              <w:t xml:space="preserve"> </w:t>
            </w:r>
            <w:r w:rsidRPr="00BF4AC8">
              <w:rPr>
                <w:rFonts w:asciiTheme="minorBidi" w:hAnsiTheme="minorBidi" w:cstheme="minorBidi"/>
                <w:rtl/>
              </w:rPr>
              <w:t>144</w:t>
            </w:r>
          </w:p>
        </w:tc>
        <w:tc>
          <w:tcPr>
            <w:tcW w:w="0" w:type="auto"/>
          </w:tcPr>
          <w:p w14:paraId="1FB20444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  <w:r w:rsidRPr="00BF4AC8">
              <w:rPr>
                <w:rFonts w:asciiTheme="minorBidi" w:hAnsiTheme="minorBidi" w:cstheme="minorBidi"/>
                <w:rtl/>
              </w:rPr>
              <w:t>163</w:t>
            </w:r>
          </w:p>
        </w:tc>
        <w:tc>
          <w:tcPr>
            <w:tcW w:w="0" w:type="auto"/>
          </w:tcPr>
          <w:p w14:paraId="0B5A660B" w14:textId="77777777" w:rsidR="00DF3C47" w:rsidRPr="00BF4AC8" w:rsidRDefault="00DF3C4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4F69A1" w:rsidRPr="00BF4AC8" w14:paraId="17356BBC" w14:textId="77777777" w:rsidTr="00BF4AC8">
        <w:tc>
          <w:tcPr>
            <w:tcW w:w="0" w:type="auto"/>
          </w:tcPr>
          <w:p w14:paraId="07136EDB" w14:textId="77777777" w:rsidR="004F69A1" w:rsidRDefault="004F69A1">
            <w:pPr>
              <w:rPr>
                <w:rFonts w:asciiTheme="minorBidi" w:hAnsiTheme="minorBidi" w:cstheme="minorBidi"/>
                <w:rtl/>
              </w:rPr>
            </w:pPr>
          </w:p>
          <w:p w14:paraId="638FB912" w14:textId="7772B840" w:rsidR="004F69A1" w:rsidRPr="00BF4AC8" w:rsidRDefault="004F69A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0" w:type="auto"/>
          </w:tcPr>
          <w:p w14:paraId="1BBBC7C0" w14:textId="77777777" w:rsidR="004F69A1" w:rsidRPr="00BF4AC8" w:rsidRDefault="004F69A1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0" w:type="auto"/>
          </w:tcPr>
          <w:p w14:paraId="0DEACCEC" w14:textId="77777777" w:rsidR="004F69A1" w:rsidRPr="00BF4AC8" w:rsidRDefault="004F69A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0" w:type="auto"/>
          </w:tcPr>
          <w:p w14:paraId="03C427BF" w14:textId="77777777" w:rsidR="004F69A1" w:rsidRPr="00BF4AC8" w:rsidRDefault="004F69A1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541244C3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422831BF" w14:textId="3DE0C979" w:rsidR="004F69A1" w:rsidRDefault="004F69A1">
      <w:pPr>
        <w:rPr>
          <w:rFonts w:asciiTheme="minorBidi" w:hAnsiTheme="minorBidi" w:cstheme="minorBidi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739E0C1B" wp14:editId="70C10ADB">
            <wp:extent cx="5278120" cy="4842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DA02" w14:textId="39EC87F2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  <w:r w:rsidRPr="00BF4AC8">
        <w:rPr>
          <w:rFonts w:asciiTheme="minorBidi" w:hAnsiTheme="minorBidi" w:cstheme="minorBidi"/>
          <w:sz w:val="24"/>
          <w:szCs w:val="24"/>
          <w:rtl/>
        </w:rPr>
        <w:t xml:space="preserve">בסוף כל   רשומה יש </w:t>
      </w:r>
      <w:r w:rsidRPr="00BF4AC8">
        <w:rPr>
          <w:rFonts w:asciiTheme="minorBidi" w:hAnsiTheme="minorBidi" w:cstheme="minorBidi"/>
          <w:sz w:val="24"/>
          <w:szCs w:val="24"/>
        </w:rPr>
        <w:t xml:space="preserve">CR </w:t>
      </w:r>
      <w:r w:rsidRPr="00BF4AC8">
        <w:rPr>
          <w:rFonts w:asciiTheme="minorBidi" w:hAnsiTheme="minorBidi" w:cstheme="minorBidi"/>
          <w:sz w:val="24"/>
          <w:szCs w:val="24"/>
          <w:rtl/>
        </w:rPr>
        <w:t>+</w:t>
      </w:r>
      <w:r w:rsidRPr="00BF4AC8">
        <w:rPr>
          <w:rFonts w:asciiTheme="minorBidi" w:hAnsiTheme="minorBidi" w:cstheme="minorBidi"/>
          <w:sz w:val="24"/>
          <w:szCs w:val="24"/>
        </w:rPr>
        <w:t xml:space="preserve"> LF </w:t>
      </w:r>
      <w:r w:rsidRPr="00BF4AC8">
        <w:rPr>
          <w:rFonts w:asciiTheme="minorBidi" w:hAnsiTheme="minorBidi" w:cstheme="minorBidi"/>
          <w:sz w:val="24"/>
          <w:szCs w:val="24"/>
          <w:rtl/>
        </w:rPr>
        <w:t xml:space="preserve">     </w:t>
      </w:r>
    </w:p>
    <w:p w14:paraId="758C7184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27EBB949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192FE164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5CE671D3" w14:textId="77777777" w:rsidR="00DF3C47" w:rsidRPr="00BF4AC8" w:rsidRDefault="00BF4AC8">
      <w:pPr>
        <w:rPr>
          <w:rFonts w:asciiTheme="minorBidi" w:hAnsiTheme="minorBidi" w:cstheme="minorBidi"/>
          <w:b/>
          <w:bCs/>
          <w:sz w:val="26"/>
          <w:szCs w:val="26"/>
          <w:rtl/>
        </w:rPr>
      </w:pPr>
      <w:r w:rsidRPr="00BF4AC8">
        <w:rPr>
          <w:rFonts w:asciiTheme="minorBidi" w:hAnsiTheme="minorBidi" w:cstheme="minorBidi" w:hint="cs"/>
          <w:b/>
          <w:bCs/>
          <w:sz w:val="26"/>
          <w:szCs w:val="26"/>
          <w:rtl/>
        </w:rPr>
        <w:t>קבצים שיוצאים מקומקס למסופון</w:t>
      </w:r>
    </w:p>
    <w:p w14:paraId="0FA983D9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7533C74A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p w14:paraId="5E714935" w14:textId="77777777" w:rsidR="00DF3C47" w:rsidRPr="00BF4AC8" w:rsidRDefault="00DF3C47">
      <w:pPr>
        <w:rPr>
          <w:rFonts w:asciiTheme="minorBidi" w:hAnsiTheme="minorBidi" w:cstheme="minorBidi"/>
          <w:sz w:val="24"/>
          <w:szCs w:val="24"/>
          <w:rtl/>
        </w:rPr>
      </w:pPr>
    </w:p>
    <w:tbl>
      <w:tblPr>
        <w:bidiVisual/>
        <w:tblW w:w="7780" w:type="dxa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40"/>
        <w:gridCol w:w="2360"/>
        <w:gridCol w:w="1420"/>
        <w:gridCol w:w="960"/>
      </w:tblGrid>
      <w:tr w:rsidR="00DF3C47" w:rsidRPr="00BF4AC8" w14:paraId="7351FDCD" w14:textId="77777777" w:rsidTr="00DF3C47">
        <w:trPr>
          <w:trHeight w:val="255"/>
          <w:jc w:val="right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1262AD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מבנה קבצי טעינה למסופון 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605A5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75BC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D13E5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</w:tr>
      <w:tr w:rsidR="00DF3C47" w:rsidRPr="00BF4AC8" w14:paraId="042C66C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828C06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עברית  של   </w:t>
            </w:r>
            <w:r w:rsidRPr="00BF4AC8">
              <w:rPr>
                <w:rFonts w:asciiTheme="minorBidi" w:hAnsiTheme="minorBidi" w:cstheme="minorBidi"/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2810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5D6C0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06D52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</w:tr>
      <w:tr w:rsidR="00DF3C47" w:rsidRPr="00BF4AC8" w14:paraId="3418F70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6FB4D0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תו מפריד בין שדות   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78653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CF6D5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230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</w:tr>
      <w:tr w:rsidR="00DF3C47" w:rsidRPr="00BF4AC8" w14:paraId="485D11B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C883E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בסוף כל רשומה </w:t>
            </w:r>
            <w:r w:rsidRPr="00BF4AC8">
              <w:rPr>
                <w:rFonts w:asciiTheme="minorBidi" w:hAnsiTheme="minorBidi" w:cstheme="minorBidi"/>
                <w:b/>
                <w:bCs/>
              </w:rPr>
              <w:t>CR+LF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792B01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73A96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364E0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</w:tr>
      <w:tr w:rsidR="00DF3C47" w:rsidRPr="00BF4AC8" w14:paraId="2CF5E65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7CFD15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גודל השדה הינו הגודל המקסימלי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05EE8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של  השדה ניתן  לתת פחות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9CEAC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E82C3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 </w:t>
            </w:r>
          </w:p>
        </w:tc>
      </w:tr>
      <w:tr w:rsidR="00DF3C47" w:rsidRPr="00BF4AC8" w14:paraId="7AA4C50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9385A1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לקוחות</w:t>
            </w:r>
            <w:r w:rsidRPr="00BF4AC8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7A5764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laks.dat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77725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B4E3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68E6FA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27CC6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לקוח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A49A3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47DC7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E18A9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55EAB0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5E981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lastRenderedPageBreak/>
              <w:t xml:space="preserve">שם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FC6659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EF113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743D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C02912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3D8C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כתובת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30FF3A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BC03E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ED7DD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9FD36E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87676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עיר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9692FE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1D31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5B273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F23869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315E9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מיקוד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7AD8A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994E5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5E425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6B2C6F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EFA5F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טלפון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BF2E1A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5883D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C5EA1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0F209A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88556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פקס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283C0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C5437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BA7A4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113B8F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68276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הנחה מסחרית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BD5472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5D622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BF3C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082341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AC956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מחירון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EB916B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366DE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23A51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16A0BB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4EED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יתרה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1C309B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819D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999999999.99-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830BD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39D3AB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4FAEA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תקרת אשראי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EB9089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14BD9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999999999.99-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BA6AB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99465C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E31E2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אובליגו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7BE0A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26E9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999999999.99-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2A1C8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9E7834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11F56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פטור ממע"מ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FFAC3C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7F486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כ/ל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09394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9C86E3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A3375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איש קשר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8FFA6D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86E3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BFEBD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5313D3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3890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סוכן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AFB79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5E2D6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141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986661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067FC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לקוח מרכז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601D54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51EFE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רשת שיווק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6DBA0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B01899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07B8D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חסום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4A89F7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9B80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כ/ל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407F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A6CD30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07FB9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ימי אשראי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4B770C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22BAC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63958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A61DE0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7C19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שוטף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FA1A0A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C5D23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כ/ל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1E66F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1F7007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8FEF3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הערה על הלקוח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D8D2B2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17B5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9EC4F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697D6E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DA7D3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צקים דחוים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1D371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194C3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9999999.99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8E0D0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7682FB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1D6A8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צקים חוזרים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8CF033" w14:textId="77777777" w:rsidR="00DF3C47" w:rsidRPr="00BF4AC8" w:rsidRDefault="00DF3C47">
            <w:pPr>
              <w:bidi w:val="0"/>
              <w:jc w:val="right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E7939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9999999.99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16EBF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DE4579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B3B0D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1524B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2E1C6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05784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F08F1A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0047B7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CC22DA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  <w:color w:val="0000FF"/>
                <w:u w:val="singl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61EA3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627AA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3AC946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2B4D24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פריטים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3B1DC4" w14:textId="77777777" w:rsidR="00DF3C47" w:rsidRPr="00BF4AC8" w:rsidRDefault="00DF3C47">
            <w:pPr>
              <w:jc w:val="right"/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prit.dat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F1D12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F2978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284EFC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C6E6C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90173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D7784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2E8A8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54141FA" w14:textId="77777777" w:rsidTr="00DF3C47">
        <w:trPr>
          <w:trHeight w:val="300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EF6882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BF4AC8">
              <w:rPr>
                <w:rFonts w:asciiTheme="minorBidi" w:hAnsiTheme="minorBidi" w:cstheme="minorBidi"/>
                <w:rtl/>
              </w:rPr>
              <w:t>שם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88F414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088D97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2CB5A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0C6B8A4" w14:textId="77777777" w:rsidTr="00DF3C47">
        <w:trPr>
          <w:trHeight w:val="300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8CCECB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BF4AC8">
              <w:rPr>
                <w:rFonts w:asciiTheme="minorBidi" w:hAnsiTheme="minorBidi" w:cstheme="minorBidi"/>
                <w:rtl/>
              </w:rPr>
              <w:t>קבוצת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E5F359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B5809D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3D45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338E38D" w14:textId="77777777" w:rsidTr="00DF3C47">
        <w:trPr>
          <w:trHeight w:val="300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A66903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יחידות באריזה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1759A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73309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CDB22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561B4D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7E807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פטור ממע"מ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1288B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14365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כ/ל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7486B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77BC79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62533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מלאי בחברה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1F8C5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58EA1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1A069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D77328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A3D12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מחיר ברירת מחדל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9AB57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3014A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9551F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A52089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DB04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ברקוד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4180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FEB43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5497D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F18798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2081DE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22E28A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9872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28D6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178DB8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AC4DF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5F8C0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8BF3C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13463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BE7021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9E0EA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מחירונים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867747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price.dat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9ACBD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89CF6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39186C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79AA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מחירון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05976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8EC3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FB78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AEFF8B2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EC18C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פריט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800CC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77BAE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4A5D7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D5008B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4781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מחיר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1EEEE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BF0B3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1F641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9B43A2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6B5B6E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9F43A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F4574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64E3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079DE7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7A24B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89CCA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7DA9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DD0E4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F94FAD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591E53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 קבוצות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ED49D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group.dat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36B3C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9C41C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096EFB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68BC4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קבוצה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0B375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819F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E90CA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AB88E42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76BD7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תיאור קבוצה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4F0F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FDA4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66B19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656DA1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3632B2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43C3C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B9D54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38AD2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688924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F9EEE2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4E535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DFA7D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36B34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BF5480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6034FC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הנחות  לפריט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DD922C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dscnt.dat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3D67A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BEE21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F8C28E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D9182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7F468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C1D77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7437C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F55462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090EF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פריט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8EE6C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3929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FDDEB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530466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70364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אחוז הנחה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031C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2077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45433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201E6D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AE5AC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19A6B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1C986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FD2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845AEA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01E781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1AFD1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6BD1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4F9CF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4FC969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4A57D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מחירים מיוחדים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18DA21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specpric.dat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74E3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4C6CF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36F00B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2A29C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9161A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5B29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415BE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9CC9F2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B19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8E96C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3BF2A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D851F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914139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1BCA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מחיר מיוחד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B05D8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015A6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F661D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3E37C62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40D216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C8795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E41FA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E244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2AC91D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279058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D96A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D82F0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91210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C1F50B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6484FC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 חובות פתוחים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4E65C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debt.dat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A35FE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A319B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87CA68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6822E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לקוח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10722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F91C4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BE101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A593C9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0CCD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חשבונית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252C4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212EE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1074B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E4222A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7606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תאריך   כתיבת  החשבונית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DADB8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25BEA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103EB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89BA0B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395C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תאריך פרעון  חשבונית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50AC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CBFE2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E1703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E8FC89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723E9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חשבונית מקורית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D6F43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642DB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A746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02CDE7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0E2AE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יתרה לתשלום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90E4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88503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79EAA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E110DB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6053F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פיגור בתשלום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826D3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A5D20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 / 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77C6C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95ED7D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480E62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5C84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52B24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8E40F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3783B4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8A141C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32764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132A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31F45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AAB511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86BBB5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צקים חוזרים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DBC8F8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checkret.dat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B9D77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8BD65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1B3C03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5234F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C6091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57CE1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8AF3B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A26AB8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E2D66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מס צק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48ED8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CCAA3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AB8C0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8BE1FF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8E1CA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בנק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CF8C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1084D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C42B4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C18FA2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DCE4E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סניף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4739A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7BA88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FD8D0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BC4218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424AA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חשבון מספר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365B8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63389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7EE92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77318B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477BF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פרעון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6C25A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ED268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EAC42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169413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878EC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 חזרת הצק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7C420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FDDE0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3CC54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C1BE2D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F7773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סיבת החזרה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A5D84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668DA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544D0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431CEC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D9BE5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lastRenderedPageBreak/>
              <w:t xml:space="preserve">עבור חשבונית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6751C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B991D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1CCEA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F0D2B5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D72F23" w14:textId="77777777" w:rsidR="00DF3C47" w:rsidRPr="00BF4AC8" w:rsidRDefault="00DF3C4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סכום הצק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38596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CAE93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609A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0A101E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452DA9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צקים דחויים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F55993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checklat.dat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7A4A8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8AB72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B4BD0A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D3A1C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F1865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BA880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021E2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DF3937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9074B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מס צק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D9F5A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B206D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BC897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69D2EC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6E381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בנק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6BAD9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EF59C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537AD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75BAFC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184E8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סניף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8865E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BA543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3DA12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F52EA7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734C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חשבון מספר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5D951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2DBE5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EBFCE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6A5360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F98D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פרעון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A70F4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0252A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291F5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FA1802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7C04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 הצק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8540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FCBB0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9EF81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45BF6B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BEF9B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עבור חשובנית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7DCFB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97A11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0AB20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A678E9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143A86" w14:textId="77777777" w:rsidR="00DF3C47" w:rsidRPr="00BF4AC8" w:rsidRDefault="00DF3C4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סכום הצק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15E61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280DA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A022E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B75716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74506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7FDA2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E12EB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C9D17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2CBF3E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8D99CB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הזמנות פתוחות כותרות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520539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openordh.dat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9F149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E5467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8DDD97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58CE1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82FA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7858D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F59EE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F679F0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ED54A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הזמנה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D6102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37189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B82B7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678387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4B986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תאריך  כתיבת ההזמנה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231D6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2C052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CDC7D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2FE719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AA09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לתשלום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EC02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6D899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43D99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F3CCE1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5930A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מס השורות בהזמנה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C85B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92411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D76B5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1314A9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BBA6D2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FB84E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2772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647D8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8A07BA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073774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E74A9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262AF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4B664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52E4F5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B3994B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הזמנות פתוחות שורות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CA8DE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openordl.dat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B6FF3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6A1ED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5410BF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A579C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מס הזמנה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3E306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D36FC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73098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5C7A54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742F4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פריט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45E9D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28C87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9FD5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10FED4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1D2DC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כמות  מקורית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71E49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5C332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232A0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8691A8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0E0F5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כמות  נותרת לאספקה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6E401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9D658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4CEE9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1528A3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C6B7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מחיר  לאחר הנחה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23033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3FA9D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63EB9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B4AA1A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8DA2B7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A849E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2813D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8DC8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7E0597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8F995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FBA88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7C8C3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1B358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9219E2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D464A0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חשבוניות אחרונות  כותרת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250B6A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histhead.dat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33D1A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FFB0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DBE4DD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BDC8C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CBC5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5DA4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7D51F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6601FF2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BE0F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חשבונית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5316B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9A897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97D1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569D33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B6479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כתיבה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E4C93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09062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 </w:t>
            </w: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3DAED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952BD2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9902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תאריך פרעון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7CA6B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13FC3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</w:rPr>
              <w:t>dd/mm/yyyy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BFA61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A936F4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2F7F5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מקור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354EA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18186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6D84F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099672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216F7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שנותר לתשלום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BE966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9DBE2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9476A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F7007E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17CFC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מס שורות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8B32D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29C81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D1CA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33F04C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EC2AB2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2EB93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8468E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9D57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87596C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A647BD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1AFF8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C94D5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A8A2A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728784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26E2AF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>קובץ חשבוניות אחרונות  שורות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D30D7E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</w:rPr>
              <w:t>histline.dat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9844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1441A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E6F5E3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9BA50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781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2D5C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30DBD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F7CDAB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E2EE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חשבונית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DA6CB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8D0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B4285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521419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DF660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קוד פריט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5A53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FA1E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6433B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5D797F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DECBD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כמות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3E226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BBF2C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5DE99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6E87DA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ED51C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מחיר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66BC2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4CBF8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eastAsia="Arial Unicode MS" w:hAnsiTheme="minorBidi" w:cstheme="minorBidi"/>
                <w:rtl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5C104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02AE81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28788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הנחה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A4DAB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685CA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99.99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B6496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9246AC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73F08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D9ECF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64E8D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457EF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CDE3FD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210BBE" w14:textId="77777777" w:rsidR="00DF3C47" w:rsidRPr="00BF4AC8" w:rsidRDefault="00DF3C47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CC3B6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0F03C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FE55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80A3D9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438035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קובץ מכירות לקוח  השנה ואשתקד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9A4327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Pr="00BF4AC8">
              <w:rPr>
                <w:rFonts w:asciiTheme="minorBidi" w:hAnsiTheme="minorBidi" w:cstheme="minorBidi"/>
                <w:b/>
                <w:bCs/>
              </w:rPr>
              <w:t>sale.dat</w:t>
            </w:r>
            <w:r w:rsidRPr="00BF4AC8">
              <w:rPr>
                <w:rFonts w:asciiTheme="minorBidi" w:hAnsiTheme="minorBidi" w:cstheme="minorBidi"/>
                <w:b/>
                <w:bCs/>
                <w:rtl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0EF7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2A624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45117F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E9182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קוד לקוח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51662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C84D3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47248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7D9B56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10950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1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31050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ACA3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4B7BD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4970226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10036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2 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5F9D5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234C3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30F79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1FB851B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3A186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3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C66AB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F936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AB53B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E0366A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232A4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4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19AE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5B584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57A93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F57FF9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857C3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5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C284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1BF6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3982B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BFDF7A7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F539A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 6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B137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9B90D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10BBB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5D951C9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12A6E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7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99883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0C7F5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7D740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0359B9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23880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8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263F9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6390C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B4F55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094D0C23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9DFF1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9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4FE10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78E9A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A8FF0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E52004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D7449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10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6F900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F52C7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B8B05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EC0B79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E080C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11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815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30C61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2BE36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6FC9CA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502AB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12  שנה נוכחי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84A3C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8BBA3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73FEA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D5B2F81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1208D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1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EAAC2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DA170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B315E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025C0D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3A4EB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2 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EB918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3C002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DFA76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4B4444A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4725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3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844DB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A5A5C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6277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7019161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AC98B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4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6C339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03489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05F1C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D6D21A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705B8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5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74EDE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70A1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BBC8B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5CEE84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B1A30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 6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C7C0F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43C9E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A4B55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7727C2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B20C2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7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888FD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028E3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157691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03573EC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12D2F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8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33466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21027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692EC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EA6C2B0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ACEB7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 xml:space="preserve">סכום חודש  9  אשתקד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D2200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47B2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9628C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CCA3FDF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7D1D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10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89571A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DF7D4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D5D7F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48610FCB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01297F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11 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A1E505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DBE2A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92375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519CC94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A7B1C4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סכום חודש  12 אשתקד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5B8FF0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  <w:r w:rsidRPr="00BF4AC8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AD949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2A841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316CD6A8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CA3763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BBA0D7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1623B6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64BB2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54899CDE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73BECD" w14:textId="77777777" w:rsidR="00DF3C47" w:rsidRPr="00BF4AC8" w:rsidRDefault="00DF3C47">
            <w:pPr>
              <w:rPr>
                <w:rFonts w:asciiTheme="minorBidi" w:eastAsia="Arial Unicode MS" w:hAnsiTheme="minorBidi" w:cstheme="min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6B9B2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2C41D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E5EB89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69D32B0D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53D00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60A58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BA6DEE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8070C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  <w:tr w:rsidR="00DF3C47" w:rsidRPr="00BF4AC8" w14:paraId="20EA86E5" w14:textId="77777777" w:rsidTr="00DF3C47">
        <w:trPr>
          <w:trHeight w:val="25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278DCD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77E9E2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5458F8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E60213" w14:textId="77777777" w:rsidR="00DF3C47" w:rsidRPr="00BF4AC8" w:rsidRDefault="00DF3C47">
            <w:pPr>
              <w:rPr>
                <w:rFonts w:asciiTheme="minorBidi" w:eastAsia="Arial Unicode MS" w:hAnsiTheme="minorBidi" w:cstheme="minorBidi"/>
              </w:rPr>
            </w:pPr>
          </w:p>
        </w:tc>
      </w:tr>
    </w:tbl>
    <w:p w14:paraId="6045B98F" w14:textId="77777777" w:rsidR="00DF3C47" w:rsidRDefault="00DF3C47" w:rsidP="001B232E">
      <w:pPr>
        <w:rPr>
          <w:rFonts w:asciiTheme="minorBidi" w:hAnsiTheme="minorBidi" w:cstheme="minorBidi"/>
          <w:sz w:val="24"/>
          <w:szCs w:val="24"/>
          <w:rtl/>
        </w:rPr>
      </w:pPr>
    </w:p>
    <w:p w14:paraId="6DEC8FE4" w14:textId="77777777" w:rsidR="001B232E" w:rsidRPr="001B232E" w:rsidRDefault="001B232E" w:rsidP="001B232E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B232E">
        <w:rPr>
          <w:rFonts w:asciiTheme="minorBidi" w:hAnsiTheme="minorBidi" w:cstheme="minorBidi" w:hint="cs"/>
          <w:b/>
          <w:bCs/>
          <w:sz w:val="24"/>
          <w:szCs w:val="24"/>
          <w:rtl/>
        </w:rPr>
        <w:t>בנוסף:</w:t>
      </w:r>
    </w:p>
    <w:p w14:paraId="27592214" w14:textId="77777777" w:rsidR="001B232E" w:rsidRDefault="001B232E" w:rsidP="001B232E">
      <w:p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קובץ דגמים</w:t>
      </w:r>
    </w:p>
    <w:p w14:paraId="217D23AC" w14:textId="77777777" w:rsidR="001B232E" w:rsidRDefault="001B232E" w:rsidP="001B232E">
      <w:p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קובץ מחלקות</w:t>
      </w:r>
    </w:p>
    <w:p w14:paraId="58CE3F1F" w14:textId="77777777" w:rsidR="001B232E" w:rsidRPr="00BF4AC8" w:rsidRDefault="001B232E" w:rsidP="001B232E">
      <w:p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הסטורית מכירות (</w:t>
      </w:r>
      <w:r>
        <w:rPr>
          <w:rFonts w:asciiTheme="minorBidi" w:hAnsiTheme="minorBidi" w:cstheme="minorBidi"/>
          <w:sz w:val="24"/>
          <w:szCs w:val="24"/>
        </w:rPr>
        <w:t>mechirot</w:t>
      </w:r>
      <w:r w:rsidR="00CF5C5E">
        <w:rPr>
          <w:rFonts w:asciiTheme="minorBidi" w:hAnsiTheme="minorBidi" w:cstheme="minorBidi" w:hint="cs"/>
          <w:sz w:val="24"/>
          <w:szCs w:val="24"/>
          <w:rtl/>
        </w:rPr>
        <w:t xml:space="preserve"> וגם </w:t>
      </w:r>
      <w:r w:rsidR="00CF5C5E">
        <w:rPr>
          <w:rFonts w:asciiTheme="minorBidi" w:hAnsiTheme="minorBidi" w:cstheme="minorBidi"/>
          <w:sz w:val="24"/>
          <w:szCs w:val="24"/>
        </w:rPr>
        <w:t>sale</w:t>
      </w:r>
      <w:r>
        <w:rPr>
          <w:rFonts w:asciiTheme="minorBidi" w:hAnsiTheme="minorBidi" w:cstheme="minorBidi" w:hint="cs"/>
          <w:sz w:val="24"/>
          <w:szCs w:val="24"/>
          <w:rtl/>
        </w:rPr>
        <w:t>)</w:t>
      </w:r>
    </w:p>
    <w:sectPr w:rsidR="001B232E" w:rsidRPr="00BF4AC8">
      <w:headerReference w:type="default" r:id="rId8"/>
      <w:footerReference w:type="default" r:id="rId9"/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43C5C" w14:textId="77777777" w:rsidR="00A429F5" w:rsidRDefault="00A429F5">
      <w:r>
        <w:separator/>
      </w:r>
    </w:p>
  </w:endnote>
  <w:endnote w:type="continuationSeparator" w:id="0">
    <w:p w14:paraId="017C7A99" w14:textId="77777777" w:rsidR="00A429F5" w:rsidRDefault="00A4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4050F2" w14:textId="77777777" w:rsidR="00DF3C47" w:rsidRPr="00BF4AC8" w:rsidRDefault="00DF3C47" w:rsidP="00BF4AC8">
    <w:pPr>
      <w:pStyle w:val="Footer"/>
      <w:pBdr>
        <w:bottom w:val="single" w:sz="6" w:space="1" w:color="auto"/>
      </w:pBdr>
      <w:rPr>
        <w:sz w:val="2"/>
        <w:szCs w:val="2"/>
      </w:rPr>
    </w:pPr>
  </w:p>
  <w:p w14:paraId="0E6E097E" w14:textId="77777777" w:rsidR="00BF4AC8" w:rsidRPr="00BF4AC8" w:rsidRDefault="00BF4AC8" w:rsidP="00BF4AC8">
    <w:pPr>
      <w:pStyle w:val="Footer"/>
      <w:jc w:val="center"/>
      <w:rPr>
        <w:rtl/>
      </w:rPr>
    </w:pPr>
    <w:r>
      <w:rPr>
        <w:rFonts w:hint="cs"/>
        <w:rtl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6C5CF1">
      <w:rPr>
        <w:noProof/>
        <w:rtl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2B8ABD" w14:textId="77777777" w:rsidR="00A429F5" w:rsidRDefault="00A429F5">
      <w:r>
        <w:separator/>
      </w:r>
    </w:p>
  </w:footnote>
  <w:footnote w:type="continuationSeparator" w:id="0">
    <w:p w14:paraId="1185C0F7" w14:textId="77777777" w:rsidR="00A429F5" w:rsidRDefault="00A42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171B2" w14:textId="77777777" w:rsidR="00DF3C47" w:rsidRPr="00BF4AC8" w:rsidRDefault="00BF4AC8" w:rsidP="00BF4AC8">
    <w:pPr>
      <w:pStyle w:val="Header"/>
      <w:pBdr>
        <w:bottom w:val="single" w:sz="6" w:space="1" w:color="auto"/>
      </w:pBdr>
      <w:bidi w:val="0"/>
      <w:spacing w:line="240" w:lineRule="auto"/>
      <w:jc w:val="center"/>
      <w:rPr>
        <w:sz w:val="4"/>
        <w:szCs w:val="4"/>
        <w:rtl/>
      </w:rPr>
    </w:pPr>
    <w:r>
      <w:t>COMAX</w:t>
    </w:r>
  </w:p>
  <w:p w14:paraId="0593778F" w14:textId="77777777" w:rsidR="00BF4AC8" w:rsidRPr="00BF4AC8" w:rsidRDefault="00BF4AC8" w:rsidP="00BF4AC8">
    <w:pPr>
      <w:pStyle w:val="Header"/>
      <w:bidi w:val="0"/>
      <w:jc w:val="center"/>
      <w:rPr>
        <w:sz w:val="2"/>
        <w:szCs w:val="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068C66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08A5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EDA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D56D1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A49D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4A88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43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AC4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A2E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882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5F0DCB"/>
    <w:multiLevelType w:val="hybridMultilevel"/>
    <w:tmpl w:val="73AC11D2"/>
    <w:lvl w:ilvl="0" w:tplc="4FCCB0A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72231"/>
    <w:multiLevelType w:val="hybridMultilevel"/>
    <w:tmpl w:val="BE82F16C"/>
    <w:lvl w:ilvl="0" w:tplc="631A68CC">
      <w:start w:val="1"/>
      <w:numFmt w:val="hebrew1"/>
      <w:lvlText w:val="%1)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0073AF5"/>
    <w:multiLevelType w:val="hybridMultilevel"/>
    <w:tmpl w:val="0596A75E"/>
    <w:lvl w:ilvl="0" w:tplc="A0E2B08A">
      <w:start w:val="1"/>
      <w:numFmt w:val="hebrew1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0ED25CE"/>
    <w:multiLevelType w:val="hybridMultilevel"/>
    <w:tmpl w:val="245C4508"/>
    <w:lvl w:ilvl="0" w:tplc="631A68CC">
      <w:start w:val="1"/>
      <w:numFmt w:val="hebrew1"/>
      <w:lvlText w:val="%1)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1181E24"/>
    <w:multiLevelType w:val="hybridMultilevel"/>
    <w:tmpl w:val="11BE0D20"/>
    <w:lvl w:ilvl="0" w:tplc="A0E2B08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845393"/>
    <w:multiLevelType w:val="hybridMultilevel"/>
    <w:tmpl w:val="11B21DDC"/>
    <w:lvl w:ilvl="0" w:tplc="A0E2B08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3C2CF9"/>
    <w:multiLevelType w:val="hybridMultilevel"/>
    <w:tmpl w:val="D4D46020"/>
    <w:lvl w:ilvl="0" w:tplc="1A68700C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13"/>
  </w:num>
  <w:num w:numId="5">
    <w:abstractNumId w:val="11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3C47"/>
    <w:rsid w:val="001B232E"/>
    <w:rsid w:val="003D7371"/>
    <w:rsid w:val="004F69A1"/>
    <w:rsid w:val="00603957"/>
    <w:rsid w:val="006C5CF1"/>
    <w:rsid w:val="007958A3"/>
    <w:rsid w:val="00A429F5"/>
    <w:rsid w:val="00BF4AC8"/>
    <w:rsid w:val="00CF5C5E"/>
    <w:rsid w:val="00DF3C47"/>
    <w:rsid w:val="00E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3921AB"/>
  <w15:docId w15:val="{B9160E43-DDB3-4B7C-9D29-96942318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  <w:spacing w:line="360" w:lineRule="auto"/>
      <w:jc w:val="both"/>
    </w:pPr>
    <w:rPr>
      <w:rFonts w:ascii="Tahoma" w:hAnsi="Tahoma" w:cs="Tahom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8"/>
      <w:szCs w:val="5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40"/>
      <w:szCs w:val="44"/>
    </w:rPr>
  </w:style>
  <w:style w:type="paragraph" w:styleId="Heading3">
    <w:name w:val="heading 3"/>
    <w:basedOn w:val="Normal"/>
    <w:next w:val="Normal"/>
    <w:qFormat/>
    <w:pPr>
      <w:keepNext/>
      <w:numPr>
        <w:numId w:val="17"/>
      </w:num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jc w:val="left"/>
      <w:outlineLvl w:val="3"/>
    </w:pPr>
    <w:rPr>
      <w:rFonts w:ascii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hd w:val="clear" w:color="auto" w:fill="800000"/>
      <w:spacing w:before="240" w:after="60" w:line="240" w:lineRule="auto"/>
      <w:outlineLvl w:val="5"/>
    </w:pPr>
    <w:rPr>
      <w:b/>
      <w:bCs/>
      <w:color w:val="FFFF66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BodyText"/>
    <w:pPr>
      <w:keepLines/>
      <w:spacing w:after="80" w:line="240" w:lineRule="atLeast"/>
      <w:jc w:val="center"/>
    </w:pPr>
    <w:rPr>
      <w:rFonts w:ascii="Garamond" w:hAnsi="Garamond" w:cs="Miriam"/>
      <w:caps/>
      <w:spacing w:val="75"/>
      <w:sz w:val="21"/>
      <w:szCs w:val="21"/>
    </w:rPr>
  </w:style>
  <w:style w:type="paragraph" w:styleId="BodyText">
    <w:name w:val="Body Text"/>
    <w:basedOn w:val="Normal"/>
    <w:pPr>
      <w:spacing w:after="120"/>
    </w:pPr>
  </w:style>
  <w:style w:type="paragraph" w:customStyle="1" w:styleId="ReturnAddress">
    <w:name w:val="Return Address"/>
    <w:pPr>
      <w:spacing w:line="240" w:lineRule="atLeast"/>
      <w:jc w:val="center"/>
    </w:pPr>
    <w:rPr>
      <w:rFonts w:ascii="Garamond" w:hAnsi="Garamond" w:cs="Miriam"/>
      <w:caps/>
      <w:spacing w:val="30"/>
      <w:sz w:val="15"/>
      <w:szCs w:val="15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b/>
      <w:bCs/>
    </w:rPr>
  </w:style>
  <w:style w:type="paragraph" w:styleId="BalloonText">
    <w:name w:val="Balloon Text"/>
    <w:basedOn w:val="Normal"/>
    <w:link w:val="BalloonTextChar"/>
    <w:rsid w:val="00BF4AC8"/>
    <w:pPr>
      <w:spacing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4A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arketing\Templates\Retalix%20Let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Retalix Letter</Template>
  <TotalTime>27</TotalTime>
  <Pages>7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Retalix Ltd.</Company>
  <LinksUpToDate>false</LinksUpToDate>
  <CharactersWithSpaces>4076</CharactersWithSpaces>
  <SharedDoc>false</SharedDoc>
  <HLinks>
    <vt:vector size="6" baseType="variant">
      <vt:variant>
        <vt:i4>65594</vt:i4>
      </vt:variant>
      <vt:variant>
        <vt:i4>0</vt:i4>
      </vt:variant>
      <vt:variant>
        <vt:i4>0</vt:i4>
      </vt:variant>
      <vt:variant>
        <vt:i4>5</vt:i4>
      </vt:variant>
      <vt:variant>
        <vt:lpwstr>mailto:info@retalix.com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YosiR</dc:creator>
  <cp:lastModifiedBy>Mirav Nesimi</cp:lastModifiedBy>
  <cp:revision>5</cp:revision>
  <cp:lastPrinted>2002-01-01T09:36:00Z</cp:lastPrinted>
  <dcterms:created xsi:type="dcterms:W3CDTF">2011-11-03T16:54:00Z</dcterms:created>
  <dcterms:modified xsi:type="dcterms:W3CDTF">2020-12-13T12:55:00Z</dcterms:modified>
</cp:coreProperties>
</file>